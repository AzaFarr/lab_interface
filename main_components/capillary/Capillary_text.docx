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1322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Данный метод довольно точный и несложный, что делает его распространенным для определения поверхностного натяжения. Он заключается в </w:t>
      </w: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исследовании подъема жидкости в капиллярной трубке. Поднятие жидкости в капилляре можно объяснить, если предположить, что жидкость прилипает к стенкам капилляра в результате смачивания стенок и тянется вверх. Известно, что жидкость поднимется или опустится</w:t>
      </w: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до того уровня, пока добавочное давление под мениском не уравновесит гидростатический вес столба жидкости.</w:t>
      </w:r>
    </w:p>
    <w:p w14:paraId="0EFAA4F8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Если жидкость полностью смачивает поверхность капилляра, то радиус кривизны мениска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R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совпадает с внутренним радиусом капилляра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r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. В соответствии </w:t>
      </w: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с формулой Лапласа имеем</w:t>
      </w:r>
      <w:bookmarkStart w:id="0" w:name="_Hlk213854423"/>
    </w:p>
    <w:p w14:paraId="4097789D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∆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P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2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α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R</m:t>
              </m:r>
            </m:den>
          </m:f>
          <w:bookmarkEnd w:id="0"/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2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α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r</m:t>
              </m:r>
            </m:den>
          </m:f>
        </m:oMath>
      </m:oMathPara>
    </w:p>
    <w:p w14:paraId="0DFAF38F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Тогда из равенства добавочного давления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Δ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P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и гидростатического давления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P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 xml:space="preserve"> 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=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 xml:space="preserve"> 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ρ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g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h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получаем</w:t>
      </w:r>
    </w:p>
    <w:p w14:paraId="6F5E643A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∆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P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2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α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r</m:t>
              </m:r>
            </m:den>
          </m:f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=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ρ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g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h</m:t>
          </m:r>
        </m:oMath>
      </m:oMathPara>
    </w:p>
    <w:p w14:paraId="1337F684" w14:textId="77777777" w:rsidR="00000000" w:rsidRPr="00152D60" w:rsidRDefault="007355B6" w:rsidP="00152D60">
      <w:pPr>
        <w:spacing w:after="240" w:line="276" w:lineRule="auto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ρ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– давление жидкости,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g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– ускорение силы тяжести,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h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–высота ее поднятия в капилляре,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α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– коэффици</w:t>
      </w: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ент поверхностного натяжения жидкости. Определяем α через добавочное давление:</w:t>
      </w:r>
    </w:p>
    <w:p w14:paraId="64F8D9BA" w14:textId="77777777" w:rsidR="00000000" w:rsidRPr="00152D60" w:rsidRDefault="007355B6" w:rsidP="00152D60">
      <w:pPr>
        <w:spacing w:after="240" w:line="276" w:lineRule="auto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α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ρ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g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h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r</m:t>
          </m:r>
        </m:oMath>
      </m:oMathPara>
    </w:p>
    <w:p w14:paraId="39C5A21E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При проведении опыта с двумя капиллярами, радиусы которых </w:t>
      </w:r>
      <m:oMath>
        <m:sSub>
          <m:sSubPr>
            <m:ctrlPr>
              <w:rPr>
                <w:rFonts w:ascii="Cambria Math" w:hAnsi="Cambria Math" w:cs="Segoe UI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 w:cs="Segoe UI"/>
                <w:color w:val="000000"/>
                <w:kern w:val="24"/>
                <w:sz w:val="26"/>
                <w:szCs w:val="26"/>
                <w:lang w:val="ru-RU"/>
              </w:rPr>
              <m:t>r</m:t>
            </m:r>
          </m:e>
          <m:sub>
            <m:r>
              <w:rPr>
                <w:rFonts w:ascii="Cambria Math" w:hAnsi="Cambria Math" w:cs="Segoe UI"/>
                <w:color w:val="000000"/>
                <w:kern w:val="24"/>
                <w:sz w:val="26"/>
                <w:szCs w:val="26"/>
                <w:lang w:val="ru-RU"/>
              </w:rPr>
              <m:t>1</m:t>
            </m:r>
          </m:sub>
        </m:sSub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Segoe UI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 w:cs="Segoe UI"/>
                <w:color w:val="000000"/>
                <w:kern w:val="24"/>
                <w:sz w:val="26"/>
                <w:szCs w:val="26"/>
                <w:lang w:val="ru-RU"/>
              </w:rPr>
              <m:t>r</m:t>
            </m:r>
          </m:e>
          <m:sub>
            <m:r>
              <w:rPr>
                <w:rFonts w:ascii="Cambria Math" w:hAnsi="Cambria Math" w:cs="Segoe UI"/>
                <w:color w:val="000000"/>
                <w:kern w:val="24"/>
                <w:sz w:val="26"/>
                <w:szCs w:val="26"/>
                <w:lang w:val="ru-RU"/>
              </w:rPr>
              <m:t>2</m:t>
            </m:r>
          </m:sub>
        </m:sSub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, коэффициент поверхностного натяжения будет равен:</w:t>
      </w:r>
    </w:p>
    <w:p w14:paraId="6DE921CD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α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</m:den>
          </m:f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ρ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g</m:t>
          </m:r>
          <m:sSub>
            <m:sSub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h</m:t>
              </m:r>
            </m:e>
            <m: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1</m:t>
              </m:r>
            </m:sub>
          </m:sSub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</m:den>
          </m:f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ρ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g</m:t>
          </m:r>
          <m:sSub>
            <m:sSub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h</m:t>
              </m:r>
            </m:e>
            <m: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</m:sub>
          </m:sSub>
        </m:oMath>
      </m:oMathPara>
    </w:p>
    <w:p w14:paraId="23C2AB90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Отсюда получаем</w:t>
      </w:r>
    </w:p>
    <w:p w14:paraId="7E3C70FA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=∆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H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α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ρ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g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-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α</m:t>
              </m:r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ρ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g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2</m:t>
                  </m:r>
                </m:sub>
              </m:sSub>
            </m:den>
          </m:f>
        </m:oMath>
      </m:oMathPara>
    </w:p>
    <w:p w14:paraId="6FC71377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Следовательно, окончательная формула для расчета коэффициента поверхностного натяжения в этом случае будет иметь следующий вид:</w:t>
      </w:r>
    </w:p>
    <w:p w14:paraId="4342A4C1" w14:textId="77777777" w:rsidR="00000000" w:rsidRPr="00152D60" w:rsidRDefault="007355B6" w:rsidP="00152D60">
      <w:pPr>
        <w:spacing w:after="240" w:line="276" w:lineRule="auto"/>
        <w:ind w:firstLine="708"/>
        <w:jc w:val="both"/>
        <w:rPr>
          <w:rFonts w:ascii="Cambria" w:hAnsi="Cambria" w:cs="Segoe UI"/>
          <w:color w:val="000000"/>
          <w:kern w:val="24"/>
          <w:sz w:val="26"/>
          <w:szCs w:val="26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α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ρ</m:t>
              </m:r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g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Segoe UI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2(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Segoe UI"/>
                      <w:color w:val="000000"/>
                      <w:kern w:val="24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Segoe UI"/>
                  <w:color w:val="000000"/>
                  <w:kern w:val="24"/>
                  <w:sz w:val="26"/>
                  <w:szCs w:val="26"/>
                </w:rPr>
                <m:t>)</m:t>
              </m:r>
            </m:den>
          </m:f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∆</m:t>
          </m:r>
          <m:r>
            <w:rPr>
              <w:rFonts w:ascii="Cambria Math" w:hAnsi="Cambria Math" w:cs="Segoe UI"/>
              <w:color w:val="000000"/>
              <w:kern w:val="24"/>
              <w:sz w:val="26"/>
              <w:szCs w:val="26"/>
              <w:lang w:val="ru-RU"/>
            </w:rPr>
            <m:t>H</m:t>
          </m:r>
        </m:oMath>
      </m:oMathPara>
    </w:p>
    <w:p w14:paraId="6EB768EF" w14:textId="77777777" w:rsidR="00000000" w:rsidRPr="00152D60" w:rsidRDefault="007355B6" w:rsidP="00152D60">
      <w:pPr>
        <w:spacing w:after="240" w:line="276" w:lineRule="auto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Δ</m:t>
        </m:r>
        <m:r>
          <w:rPr>
            <w:rFonts w:ascii="Cambria Math" w:hAnsi="Cambria Math" w:cs="Segoe UI"/>
            <w:color w:val="000000"/>
            <w:kern w:val="24"/>
            <w:sz w:val="26"/>
            <w:szCs w:val="26"/>
            <w:lang w:val="ru-RU"/>
          </w:rPr>
          <m:t>H</m:t>
        </m:r>
      </m:oMath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 xml:space="preserve"> – разность отсчетов между нижними и верхними краями менисков </w:t>
      </w:r>
      <w:r w:rsidRPr="00152D60">
        <w:rPr>
          <w:rFonts w:ascii="Cambria" w:hAnsi="Cambria" w:cs="Segoe UI"/>
          <w:iCs/>
          <w:color w:val="000000"/>
          <w:kern w:val="24"/>
          <w:sz w:val="26"/>
          <w:szCs w:val="26"/>
          <w:lang w:val="ru-RU"/>
        </w:rPr>
        <w:t>в капиллярах.</w:t>
      </w:r>
    </w:p>
    <w:p w14:paraId="0D419D73" w14:textId="77777777" w:rsidR="007355B6" w:rsidRPr="00152D60" w:rsidRDefault="007355B6" w:rsidP="00152D60">
      <w:pPr>
        <w:spacing w:after="240" w:line="276" w:lineRule="auto"/>
        <w:rPr>
          <w:rFonts w:ascii="Cambria" w:hAnsi="Cambria"/>
          <w:sz w:val="26"/>
          <w:szCs w:val="26"/>
          <w:lang w:val="ru-RU"/>
        </w:rPr>
      </w:pPr>
    </w:p>
    <w:sectPr w:rsidR="007355B6" w:rsidRPr="00152D6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60"/>
    <w:rsid w:val="00152D60"/>
    <w:rsid w:val="00287DBE"/>
    <w:rsid w:val="0073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C905A9"/>
  <w15:chartTrackingRefBased/>
  <w15:docId w15:val="{5FAAF849-C5FB-4A16-B1D6-F85A19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2026-03-13T15:36:00Z</dcterms:created>
  <dcterms:modified xsi:type="dcterms:W3CDTF">2026-03-13T15:36:00Z</dcterms:modified>
</cp:coreProperties>
</file>